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58CC" w14:textId="77777777" w:rsidR="001241D8" w:rsidRPr="00AA1536" w:rsidRDefault="001241D8" w:rsidP="001241D8">
      <w:pPr>
        <w:jc w:val="center"/>
        <w:rPr>
          <w:b/>
          <w:sz w:val="22"/>
        </w:rPr>
      </w:pPr>
      <w:bookmarkStart w:id="0" w:name="_Hlk49422918"/>
      <w:r w:rsidRPr="00AA1536">
        <w:rPr>
          <w:b/>
          <w:sz w:val="36"/>
          <w:szCs w:val="40"/>
        </w:rPr>
        <w:t>PURCHASE REQUISITION FORM</w:t>
      </w:r>
    </w:p>
    <w:p w14:paraId="7935369D" w14:textId="77777777" w:rsidR="001241D8" w:rsidRPr="00AA1536" w:rsidRDefault="001241D8" w:rsidP="001241D8">
      <w:pPr>
        <w:rPr>
          <w:bCs/>
          <w:sz w:val="22"/>
        </w:rPr>
      </w:pPr>
    </w:p>
    <w:p w14:paraId="097D2132" w14:textId="4BE7A5C4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 xml:space="preserve">Approved by HOD (Name): </w:t>
      </w:r>
      <w:r w:rsidRPr="00AA1536">
        <w:rPr>
          <w:rFonts w:asciiTheme="minorHAnsi" w:hAnsiTheme="minorHAnsi"/>
          <w:bCs/>
          <w:sz w:val="22"/>
          <w:u w:val="single"/>
        </w:rPr>
        <w:t xml:space="preserve">  </w:t>
      </w:r>
      <w:r w:rsidR="00C429BD" w:rsidRPr="00AA1536">
        <w:rPr>
          <w:rFonts w:asciiTheme="minorHAnsi" w:hAnsiTheme="minorHAnsi"/>
          <w:bCs/>
          <w:color w:val="002060"/>
          <w:sz w:val="22"/>
          <w:u w:val="single"/>
        </w:rPr>
        <w:t xml:space="preserve">                                 </w:t>
      </w:r>
      <w:r w:rsidRPr="00AA1536">
        <w:rPr>
          <w:rFonts w:asciiTheme="minorHAnsi" w:hAnsiTheme="minorHAnsi"/>
          <w:bCs/>
          <w:color w:val="002060"/>
          <w:sz w:val="22"/>
          <w:u w:val="single"/>
        </w:rPr>
        <w:t xml:space="preserve"> </w:t>
      </w:r>
      <w:r w:rsidRPr="00AA1536">
        <w:rPr>
          <w:rFonts w:asciiTheme="minorHAnsi" w:hAnsiTheme="minorHAnsi"/>
          <w:bCs/>
          <w:sz w:val="22"/>
          <w:u w:val="single"/>
        </w:rPr>
        <w:t xml:space="preserve"> </w:t>
      </w:r>
      <w:r w:rsidRPr="00AA1536">
        <w:rPr>
          <w:rFonts w:asciiTheme="minorHAnsi" w:hAnsiTheme="minorHAnsi"/>
          <w:bCs/>
          <w:sz w:val="22"/>
        </w:rPr>
        <w:t xml:space="preserve">                   </w:t>
      </w:r>
      <w:r w:rsidRPr="00AA1536">
        <w:rPr>
          <w:rFonts w:asciiTheme="minorHAnsi" w:hAnsiTheme="minorHAnsi"/>
          <w:bCs/>
          <w:sz w:val="22"/>
        </w:rPr>
        <w:tab/>
        <w:t xml:space="preserve"> Signed ______________________                                                 </w:t>
      </w:r>
    </w:p>
    <w:p w14:paraId="206F2DE5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</w:p>
    <w:p w14:paraId="64405C8B" w14:textId="5ACE90CF" w:rsidR="001241D8" w:rsidRPr="00AA1536" w:rsidRDefault="001241D8" w:rsidP="001241D8">
      <w:pPr>
        <w:spacing w:line="480" w:lineRule="auto"/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Submitted by (Name):         _</w:t>
      </w:r>
      <w:r w:rsidR="00CF6058" w:rsidRPr="00AA1536">
        <w:rPr>
          <w:rFonts w:asciiTheme="minorHAnsi" w:hAnsiTheme="minorHAnsi"/>
          <w:bCs/>
          <w:color w:val="002060"/>
          <w:sz w:val="22"/>
          <w:u w:val="single"/>
        </w:rPr>
        <w:t xml:space="preserve">                      </w:t>
      </w:r>
      <w:r w:rsidRPr="00AA1536">
        <w:rPr>
          <w:rFonts w:asciiTheme="minorHAnsi" w:hAnsiTheme="minorHAnsi"/>
          <w:bCs/>
          <w:sz w:val="22"/>
          <w:u w:val="single"/>
        </w:rPr>
        <w:tab/>
      </w:r>
      <w:r w:rsidRPr="00AA1536">
        <w:rPr>
          <w:rFonts w:asciiTheme="minorHAnsi" w:hAnsiTheme="minorHAnsi"/>
          <w:bCs/>
          <w:sz w:val="22"/>
        </w:rPr>
        <w:tab/>
        <w:t xml:space="preserve">      </w:t>
      </w:r>
      <w:r w:rsidRPr="00AA1536">
        <w:rPr>
          <w:rFonts w:asciiTheme="minorHAnsi" w:hAnsiTheme="minorHAnsi"/>
          <w:bCs/>
          <w:sz w:val="22"/>
        </w:rPr>
        <w:tab/>
        <w:t xml:space="preserve"> Signed ______________________</w:t>
      </w:r>
    </w:p>
    <w:p w14:paraId="142B1CBC" w14:textId="47867F7D" w:rsidR="001241D8" w:rsidRPr="00AA1536" w:rsidRDefault="001241D8" w:rsidP="001241D8">
      <w:pPr>
        <w:ind w:left="2160" w:hanging="2160"/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Description:</w:t>
      </w:r>
      <w:r w:rsidRPr="00AA1536">
        <w:rPr>
          <w:rFonts w:asciiTheme="minorHAnsi" w:hAnsiTheme="minorHAnsi"/>
          <w:bCs/>
          <w:sz w:val="22"/>
        </w:rPr>
        <w:tab/>
      </w:r>
      <w:r w:rsidR="00616297" w:rsidRPr="00AA1536">
        <w:rPr>
          <w:rFonts w:asciiTheme="minorHAnsi" w:hAnsiTheme="minorHAnsi"/>
          <w:bCs/>
          <w:sz w:val="22"/>
        </w:rPr>
        <w:t xml:space="preserve">         </w:t>
      </w:r>
      <w:r w:rsidR="00220BF2" w:rsidRPr="00AA1536">
        <w:rPr>
          <w:rFonts w:asciiTheme="minorHAnsi" w:hAnsiTheme="minorHAnsi"/>
          <w:bCs/>
          <w:sz w:val="22"/>
        </w:rPr>
        <w:t xml:space="preserve">   </w:t>
      </w:r>
      <w:r w:rsidR="00616297" w:rsidRPr="00AA1536">
        <w:rPr>
          <w:rFonts w:asciiTheme="minorHAnsi" w:hAnsiTheme="minorHAnsi"/>
          <w:bCs/>
          <w:sz w:val="22"/>
        </w:rPr>
        <w:t xml:space="preserve"> </w:t>
      </w:r>
      <w:r w:rsidR="00486AC2" w:rsidRPr="00AA1536">
        <w:rPr>
          <w:rFonts w:asciiTheme="minorHAnsi" w:hAnsiTheme="minorHAnsi"/>
          <w:bCs/>
          <w:sz w:val="22"/>
        </w:rPr>
        <w:t xml:space="preserve"> </w:t>
      </w:r>
    </w:p>
    <w:p w14:paraId="54FA22C6" w14:textId="0460E8B1" w:rsidR="001241D8" w:rsidRPr="00AA1536" w:rsidRDefault="001241D8" w:rsidP="001241D8">
      <w:pPr>
        <w:rPr>
          <w:rFonts w:asciiTheme="minorHAnsi" w:hAnsiTheme="minorHAnsi"/>
          <w:bCs/>
          <w:color w:val="002060"/>
          <w:sz w:val="22"/>
        </w:rPr>
      </w:pPr>
      <w:r w:rsidRPr="00AA1536">
        <w:rPr>
          <w:rFonts w:asciiTheme="minorHAnsi" w:hAnsiTheme="minorHAnsi"/>
          <w:bCs/>
          <w:sz w:val="22"/>
        </w:rPr>
        <w:t xml:space="preserve">Date Required: </w:t>
      </w:r>
      <w:r w:rsidRPr="00AA1536">
        <w:rPr>
          <w:rFonts w:asciiTheme="minorHAnsi" w:hAnsiTheme="minorHAnsi"/>
          <w:bCs/>
          <w:sz w:val="22"/>
        </w:rPr>
        <w:tab/>
      </w:r>
      <w:r w:rsidRPr="00AA1536">
        <w:rPr>
          <w:rFonts w:asciiTheme="minorHAnsi" w:hAnsiTheme="minorHAnsi"/>
          <w:bCs/>
          <w:sz w:val="22"/>
        </w:rPr>
        <w:tab/>
      </w:r>
      <w:proofErr w:type="gramStart"/>
      <w:r w:rsidR="00855F14">
        <w:rPr>
          <w:rFonts w:asciiTheme="minorHAnsi" w:hAnsiTheme="minorHAnsi"/>
          <w:bCs/>
          <w:sz w:val="22"/>
        </w:rPr>
        <w:t>12</w:t>
      </w:r>
      <w:r w:rsidRPr="00AA1536">
        <w:rPr>
          <w:rFonts w:asciiTheme="minorHAnsi" w:hAnsiTheme="minorHAnsi"/>
          <w:bCs/>
          <w:sz w:val="22"/>
        </w:rPr>
        <w:t>/</w:t>
      </w:r>
      <w:r w:rsidR="00855F14">
        <w:rPr>
          <w:rFonts w:asciiTheme="minorHAnsi" w:hAnsiTheme="minorHAnsi"/>
          <w:bCs/>
          <w:sz w:val="22"/>
        </w:rPr>
        <w:t>01</w:t>
      </w:r>
      <w:r w:rsidRPr="00AA1536">
        <w:rPr>
          <w:rFonts w:asciiTheme="minorHAnsi" w:hAnsiTheme="minorHAnsi"/>
          <w:bCs/>
          <w:sz w:val="22"/>
        </w:rPr>
        <w:t>/202</w:t>
      </w:r>
      <w:r w:rsidR="00855F14">
        <w:rPr>
          <w:rFonts w:asciiTheme="minorHAnsi" w:hAnsiTheme="minorHAnsi"/>
          <w:bCs/>
          <w:sz w:val="22"/>
        </w:rPr>
        <w:t>4</w:t>
      </w:r>
      <w:proofErr w:type="gramEnd"/>
    </w:p>
    <w:p w14:paraId="1B14F4E7" w14:textId="77777777" w:rsidR="001241D8" w:rsidRPr="00AA1536" w:rsidRDefault="001241D8" w:rsidP="001241D8">
      <w:pPr>
        <w:rPr>
          <w:bCs/>
          <w:sz w:val="22"/>
        </w:rPr>
      </w:pPr>
    </w:p>
    <w:tbl>
      <w:tblPr>
        <w:tblW w:w="10510" w:type="dxa"/>
        <w:tblInd w:w="-719" w:type="dxa"/>
        <w:tblLook w:val="04A0" w:firstRow="1" w:lastRow="0" w:firstColumn="1" w:lastColumn="0" w:noHBand="0" w:noVBand="1"/>
      </w:tblPr>
      <w:tblGrid>
        <w:gridCol w:w="841"/>
        <w:gridCol w:w="4914"/>
        <w:gridCol w:w="587"/>
        <w:gridCol w:w="2062"/>
        <w:gridCol w:w="2136"/>
      </w:tblGrid>
      <w:tr w:rsidR="001241D8" w:rsidRPr="00AA1536" w14:paraId="13182A83" w14:textId="77777777" w:rsidTr="00176E34">
        <w:trPr>
          <w:trHeight w:val="1148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F5C6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0000"/>
                <w:szCs w:val="22"/>
              </w:rPr>
            </w:pPr>
            <w:r w:rsidRPr="00AA1536">
              <w:rPr>
                <w:rFonts w:ascii="Calibri" w:hAnsi="Calibri"/>
                <w:bCs/>
                <w:color w:val="000000"/>
                <w:szCs w:val="22"/>
              </w:rPr>
              <w:t>Item №</w:t>
            </w:r>
          </w:p>
        </w:tc>
        <w:tc>
          <w:tcPr>
            <w:tcW w:w="49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854B7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</w:p>
          <w:p w14:paraId="79D6DBA0" w14:textId="7F15113B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 xml:space="preserve">Description of Goods or Services / </w:t>
            </w:r>
            <w:r w:rsidR="00AE3B47"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Technical Specifications</w:t>
            </w:r>
          </w:p>
        </w:tc>
        <w:tc>
          <w:tcPr>
            <w:tcW w:w="5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7F96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20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F7E14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Unit of Issue</w:t>
            </w:r>
          </w:p>
        </w:tc>
        <w:tc>
          <w:tcPr>
            <w:tcW w:w="21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18E47DEA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</w:p>
          <w:p w14:paraId="10BF39C6" w14:textId="238108BF" w:rsidR="001241D8" w:rsidRPr="00AA1536" w:rsidRDefault="001B6A46" w:rsidP="00176E34">
            <w:pPr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Approximate Cost</w:t>
            </w:r>
            <w:r w:rsidR="001241D8" w:rsidRPr="00AA1536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/Expenditure</w:t>
            </w:r>
          </w:p>
        </w:tc>
      </w:tr>
      <w:tr w:rsidR="001241D8" w:rsidRPr="00AA1536" w14:paraId="56F95DDB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3A54E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1.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96046" w14:textId="3FDEA9EB" w:rsidR="001241D8" w:rsidRPr="00AA1536" w:rsidRDefault="00B918E7" w:rsidP="00176E34">
            <w:pPr>
              <w:rPr>
                <w:rFonts w:ascii="Bookman Old Style" w:hAnsi="Bookman Old Style" w:cs="Arial"/>
                <w:bCs/>
                <w:iCs/>
                <w:sz w:val="18"/>
                <w:szCs w:val="18"/>
              </w:rPr>
            </w:pPr>
            <w:r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 xml:space="preserve">Emergency Works in Makeni </w:t>
            </w:r>
            <w:proofErr w:type="spellStart"/>
            <w:r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>Bornaventure</w:t>
            </w:r>
            <w:proofErr w:type="spellEnd"/>
            <w:r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 xml:space="preserve"> to backfill </w:t>
            </w:r>
            <w:r w:rsidR="0092756B"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>Pits</w:t>
            </w:r>
            <w:r w:rsidR="00177B34"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 xml:space="preserve"> in </w:t>
            </w:r>
            <w:proofErr w:type="spellStart"/>
            <w:r w:rsidR="00177B34"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>Kazizi</w:t>
            </w:r>
            <w:proofErr w:type="spellEnd"/>
            <w:r w:rsidR="00177B34">
              <w:rPr>
                <w:rFonts w:ascii="Bookman Old Style" w:hAnsi="Bookman Old Style" w:cs="Arial"/>
                <w:bCs/>
                <w:iCs/>
                <w:sz w:val="18"/>
                <w:szCs w:val="18"/>
              </w:rPr>
              <w:t xml:space="preserve"> Street.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3F4D74" w14:textId="01C5EE86" w:rsidR="001241D8" w:rsidRPr="00AA1536" w:rsidRDefault="00B0558B" w:rsidP="001C3C2C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sz w:val="18"/>
                <w:szCs w:val="18"/>
              </w:rPr>
              <w:t>1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AFD89" w14:textId="373BFBFD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2D328E" w14:textId="7F8D33D5" w:rsidR="008E480A" w:rsidRPr="00AA1536" w:rsidRDefault="00855F14" w:rsidP="008E480A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cs="Arial"/>
                <w:bCs/>
                <w:sz w:val="18"/>
                <w:szCs w:val="18"/>
              </w:rPr>
              <w:t>K1</w:t>
            </w:r>
            <w:r w:rsidR="00177B34">
              <w:rPr>
                <w:rFonts w:ascii="Bookman Old Style" w:hAnsi="Bookman Old Style" w:cs="Arial"/>
                <w:bCs/>
                <w:sz w:val="18"/>
                <w:szCs w:val="18"/>
              </w:rPr>
              <w:t>,380</w:t>
            </w:r>
          </w:p>
        </w:tc>
      </w:tr>
      <w:tr w:rsidR="001241D8" w:rsidRPr="00AA1536" w14:paraId="516BDECB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28688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2.</w:t>
            </w:r>
          </w:p>
        </w:tc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FDF6F" w14:textId="1013A170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B5880" w14:textId="03FE50BD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F02AA" w14:textId="77777777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5F744" w14:textId="5A31753B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</w:tr>
      <w:tr w:rsidR="001241D8" w:rsidRPr="00AA1536" w14:paraId="1B6236E0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EEB96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3.</w:t>
            </w:r>
          </w:p>
        </w:tc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0AB2B" w14:textId="2C07F2A1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343A6" w14:textId="0D26FEC1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70588" w14:textId="77777777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BFE29" w14:textId="77777777" w:rsidR="001241D8" w:rsidRPr="00AA1536" w:rsidRDefault="001241D8" w:rsidP="00176E34">
            <w:pPr>
              <w:rPr>
                <w:rFonts w:ascii="Bookman Old Style" w:hAnsi="Bookman Old Style" w:cs="Arial"/>
                <w:bCs/>
                <w:sz w:val="18"/>
                <w:szCs w:val="18"/>
              </w:rPr>
            </w:pPr>
          </w:p>
        </w:tc>
      </w:tr>
      <w:tr w:rsidR="001241D8" w:rsidRPr="00AA1536" w14:paraId="59A64148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33988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7.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2F62B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A8858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D5EB4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6E4D9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241D8" w:rsidRPr="00AA1536" w14:paraId="2B309EFA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34916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8.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7BA58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48448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38E7C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DD3BC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241D8" w:rsidRPr="00AA1536" w14:paraId="278E7FE8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FA1D5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9.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02705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5BEF7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BD38A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F0563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241D8" w:rsidRPr="00AA1536" w14:paraId="1F71FA83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DB210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10.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CDEE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CED31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B44073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958D7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241D8" w:rsidRPr="00AA1536" w14:paraId="61641101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43539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11.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AD068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39F3A1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45D20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5755C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241D8" w:rsidRPr="00AA1536" w14:paraId="370B1B18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ED313F" w14:textId="77777777" w:rsidR="001241D8" w:rsidRPr="00AA1536" w:rsidRDefault="001241D8" w:rsidP="00176E34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  <w:r w:rsidRPr="00AA1536">
              <w:rPr>
                <w:rFonts w:ascii="Calibri" w:hAnsi="Calibri"/>
                <w:bCs/>
                <w:color w:val="002060"/>
                <w:sz w:val="18"/>
                <w:szCs w:val="22"/>
              </w:rPr>
              <w:t>12.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72E94" w14:textId="77777777" w:rsidR="001241D8" w:rsidRPr="00AA1536" w:rsidRDefault="001241D8" w:rsidP="00176E34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2C4CD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4A891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39015" w14:textId="77777777" w:rsidR="001241D8" w:rsidRPr="00AA1536" w:rsidRDefault="001241D8" w:rsidP="00176E3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</w:p>
        </w:tc>
      </w:tr>
      <w:tr w:rsidR="001A7428" w:rsidRPr="00AA1536" w14:paraId="027508E5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B3AAA" w14:textId="77777777" w:rsidR="001A7428" w:rsidRPr="00AA1536" w:rsidRDefault="001A7428" w:rsidP="001A7428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A66884" w14:textId="77777777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48B35" w14:textId="77777777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D68D0" w14:textId="2F5B9445" w:rsidR="001A7428" w:rsidRPr="00AA1536" w:rsidRDefault="00A52575" w:rsidP="001A7428">
            <w:pPr>
              <w:jc w:val="right"/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  <w:t>Sub Total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AD75D" w14:textId="3D01183E" w:rsidR="001A7428" w:rsidRPr="00AA1536" w:rsidRDefault="00177B34" w:rsidP="001A7428">
            <w:pPr>
              <w:rPr>
                <w:rFonts w:ascii="Bookman Old Style" w:hAnsi="Bookman Old Style" w:cs="Calibri"/>
                <w:bCs/>
                <w:sz w:val="18"/>
                <w:szCs w:val="18"/>
                <w:lang w:val="en-US" w:eastAsia="zh-CN"/>
              </w:rPr>
            </w:pPr>
            <w:r>
              <w:rPr>
                <w:rFonts w:ascii="Bookman Old Style" w:hAnsi="Bookman Old Style" w:cs="Calibri"/>
                <w:bCs/>
                <w:sz w:val="18"/>
                <w:szCs w:val="18"/>
                <w:lang w:val="en-US" w:eastAsia="zh-CN"/>
              </w:rPr>
              <w:t>K1,380</w:t>
            </w:r>
          </w:p>
        </w:tc>
      </w:tr>
      <w:tr w:rsidR="001A7428" w:rsidRPr="00AA1536" w14:paraId="1A4517C9" w14:textId="77777777" w:rsidTr="00176E34">
        <w:trPr>
          <w:trHeight w:val="30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E2E147" w14:textId="77777777" w:rsidR="001A7428" w:rsidRPr="00AA1536" w:rsidRDefault="001A7428" w:rsidP="001A7428">
            <w:pPr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94174" w14:textId="77777777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0D5C2" w14:textId="77777777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954C6B" w14:textId="540F5E2F" w:rsidR="001A7428" w:rsidRPr="00AA1536" w:rsidRDefault="00A52575" w:rsidP="001A7428">
            <w:pPr>
              <w:jc w:val="right"/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  <w:t>Vat (16%)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16FA7" w14:textId="22A8A939" w:rsidR="001A7428" w:rsidRPr="00AA1536" w:rsidRDefault="00177B34" w:rsidP="001A7428">
            <w:pPr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</w:tr>
      <w:tr w:rsidR="001A7428" w:rsidRPr="00AA1536" w14:paraId="6CFAF6CA" w14:textId="77777777" w:rsidTr="008F6A6D">
        <w:trPr>
          <w:trHeight w:val="444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E43BF" w14:textId="77777777" w:rsidR="001A7428" w:rsidRPr="00AA1536" w:rsidRDefault="001A7428" w:rsidP="001A7428">
            <w:pPr>
              <w:jc w:val="center"/>
              <w:rPr>
                <w:rFonts w:ascii="Calibri" w:hAnsi="Calibri"/>
                <w:bCs/>
                <w:color w:val="002060"/>
                <w:sz w:val="18"/>
                <w:szCs w:val="22"/>
              </w:rPr>
            </w:pP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9EC67" w14:textId="5F9DB598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EE21E" w14:textId="77777777" w:rsidR="001A7428" w:rsidRPr="00AA1536" w:rsidRDefault="001A7428" w:rsidP="001A7428">
            <w:pPr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55634E" w14:textId="4B374981" w:rsidR="001A7428" w:rsidRPr="00AA1536" w:rsidRDefault="00A52D40" w:rsidP="001A7428">
            <w:pPr>
              <w:jc w:val="right"/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</w:pPr>
            <w:r w:rsidRPr="00AA1536">
              <w:rPr>
                <w:rFonts w:ascii="Bookman Old Style" w:hAnsi="Bookman Old Style"/>
                <w:bCs/>
                <w:color w:val="002060"/>
                <w:sz w:val="18"/>
                <w:szCs w:val="18"/>
              </w:rPr>
              <w:t>Total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CF68F9" w14:textId="68FF8726" w:rsidR="001A7428" w:rsidRPr="00AA1536" w:rsidRDefault="00177B34" w:rsidP="00B26E8E">
            <w:pPr>
              <w:rPr>
                <w:rFonts w:ascii="Bookman Old Style" w:hAnsi="Bookman Old Style" w:cs="Calibri"/>
                <w:bCs/>
                <w:sz w:val="18"/>
                <w:szCs w:val="18"/>
              </w:rPr>
            </w:pPr>
            <w:r>
              <w:rPr>
                <w:rFonts w:ascii="Bookman Old Style" w:hAnsi="Bookman Old Style" w:cs="Calibri"/>
                <w:bCs/>
                <w:sz w:val="18"/>
                <w:szCs w:val="18"/>
              </w:rPr>
              <w:t>K1,380</w:t>
            </w:r>
          </w:p>
        </w:tc>
      </w:tr>
    </w:tbl>
    <w:p w14:paraId="72DA9785" w14:textId="77777777" w:rsidR="001241D8" w:rsidRPr="00AA1536" w:rsidRDefault="001241D8" w:rsidP="001241D8">
      <w:pPr>
        <w:rPr>
          <w:bCs/>
          <w:sz w:val="12"/>
        </w:rPr>
      </w:pPr>
    </w:p>
    <w:p w14:paraId="0EEBE312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 xml:space="preserve">(User may attach detailed schedule of specs and quantities where necessary) </w:t>
      </w:r>
      <w:r w:rsidRPr="00AA1536">
        <w:rPr>
          <w:rFonts w:ascii="Segoe UI Symbol" w:hAnsi="Segoe UI Symbol"/>
          <w:bCs/>
          <w:sz w:val="22"/>
        </w:rPr>
        <w:t>✔</w:t>
      </w:r>
    </w:p>
    <w:p w14:paraId="4725883A" w14:textId="4F858C11" w:rsidR="00A546AC" w:rsidRPr="00AA1536" w:rsidRDefault="001241D8" w:rsidP="00A546AC">
      <w:pPr>
        <w:rPr>
          <w:rFonts w:asciiTheme="minorHAnsi" w:hAnsiTheme="minorHAnsi"/>
          <w:bCs/>
          <w:color w:val="002060"/>
          <w:sz w:val="22"/>
        </w:rPr>
      </w:pPr>
      <w:r w:rsidRPr="00AA1536">
        <w:rPr>
          <w:rFonts w:asciiTheme="minorHAnsi" w:hAnsiTheme="minorHAnsi"/>
          <w:bCs/>
          <w:sz w:val="22"/>
        </w:rPr>
        <w:t xml:space="preserve">Purpose for Purchase: </w:t>
      </w:r>
    </w:p>
    <w:p w14:paraId="741CCE0B" w14:textId="05E7F948" w:rsidR="001241D8" w:rsidRPr="00AA1536" w:rsidRDefault="001241D8" w:rsidP="008A201C">
      <w:pPr>
        <w:rPr>
          <w:rFonts w:asciiTheme="minorHAnsi" w:hAnsiTheme="minorHAnsi"/>
          <w:bCs/>
          <w:color w:val="002060"/>
          <w:sz w:val="22"/>
        </w:rPr>
      </w:pPr>
      <w:r w:rsidRPr="00AA1536">
        <w:rPr>
          <w:rFonts w:asciiTheme="minorHAnsi" w:hAnsiTheme="minorHAnsi"/>
          <w:bCs/>
          <w:color w:val="002060"/>
          <w:sz w:val="22"/>
        </w:rPr>
        <w:t xml:space="preserve"> </w:t>
      </w:r>
    </w:p>
    <w:p w14:paraId="3C656635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 xml:space="preserve">Confirmation of Funds……………………. Date………………………….   </w:t>
      </w:r>
      <w:r w:rsidRPr="00AA1536">
        <w:rPr>
          <w:rFonts w:asciiTheme="minorHAnsi" w:hAnsiTheme="minorHAnsi"/>
          <w:bCs/>
          <w:sz w:val="22"/>
        </w:rPr>
        <w:tab/>
        <w:t>Signed………………</w:t>
      </w:r>
    </w:p>
    <w:p w14:paraId="190EE54F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ab/>
      </w:r>
    </w:p>
    <w:p w14:paraId="6B7FCA4F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(Accounts)</w:t>
      </w:r>
    </w:p>
    <w:p w14:paraId="208124E6" w14:textId="77777777" w:rsidR="001241D8" w:rsidRPr="00AA1536" w:rsidRDefault="001241D8" w:rsidP="001241D8">
      <w:pPr>
        <w:rPr>
          <w:rFonts w:asciiTheme="minorHAnsi" w:hAnsiTheme="minorHAnsi"/>
          <w:bCs/>
          <w:sz w:val="14"/>
        </w:rPr>
      </w:pPr>
    </w:p>
    <w:p w14:paraId="15714A1F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Received in Procurement by</w:t>
      </w:r>
    </w:p>
    <w:p w14:paraId="36F529F9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</w:p>
    <w:p w14:paraId="765814C3" w14:textId="77777777" w:rsidR="001241D8" w:rsidRPr="00AA1536" w:rsidRDefault="001241D8" w:rsidP="001241D8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Name………………………</w:t>
      </w:r>
      <w:proofErr w:type="gramStart"/>
      <w:r w:rsidRPr="00AA1536">
        <w:rPr>
          <w:rFonts w:asciiTheme="minorHAnsi" w:hAnsiTheme="minorHAnsi"/>
          <w:bCs/>
          <w:sz w:val="22"/>
        </w:rPr>
        <w:t>…..</w:t>
      </w:r>
      <w:proofErr w:type="gramEnd"/>
      <w:r w:rsidRPr="00AA1536">
        <w:rPr>
          <w:rFonts w:asciiTheme="minorHAnsi" w:hAnsiTheme="minorHAnsi"/>
          <w:bCs/>
          <w:sz w:val="22"/>
        </w:rPr>
        <w:t xml:space="preserve">     </w:t>
      </w:r>
      <w:r w:rsidRPr="00AA1536">
        <w:rPr>
          <w:rFonts w:asciiTheme="minorHAnsi" w:hAnsiTheme="minorHAnsi"/>
          <w:bCs/>
          <w:sz w:val="22"/>
        </w:rPr>
        <w:tab/>
      </w:r>
      <w:r w:rsidRPr="00AA1536">
        <w:rPr>
          <w:rFonts w:asciiTheme="minorHAnsi" w:hAnsiTheme="minorHAnsi"/>
          <w:bCs/>
          <w:sz w:val="22"/>
        </w:rPr>
        <w:tab/>
        <w:t xml:space="preserve">Date………………………….   </w:t>
      </w:r>
      <w:r w:rsidRPr="00AA1536">
        <w:rPr>
          <w:rFonts w:asciiTheme="minorHAnsi" w:hAnsiTheme="minorHAnsi"/>
          <w:bCs/>
          <w:sz w:val="22"/>
        </w:rPr>
        <w:tab/>
        <w:t>Signed………………</w:t>
      </w:r>
    </w:p>
    <w:p w14:paraId="2C217ED8" w14:textId="77777777" w:rsidR="001241D8" w:rsidRPr="00AA1536" w:rsidRDefault="001241D8" w:rsidP="001241D8">
      <w:pPr>
        <w:rPr>
          <w:rFonts w:asciiTheme="minorHAnsi" w:hAnsiTheme="minorHAnsi"/>
          <w:bCs/>
          <w:sz w:val="14"/>
        </w:rPr>
      </w:pPr>
    </w:p>
    <w:p w14:paraId="6B41043E" w14:textId="03579D8E" w:rsidR="001E0289" w:rsidRPr="00AA1536" w:rsidRDefault="001241D8" w:rsidP="00AA1536">
      <w:pPr>
        <w:rPr>
          <w:rFonts w:asciiTheme="minorHAnsi" w:hAnsiTheme="minorHAnsi"/>
          <w:bCs/>
          <w:sz w:val="22"/>
        </w:rPr>
      </w:pPr>
      <w:r w:rsidRPr="00AA1536">
        <w:rPr>
          <w:rFonts w:asciiTheme="minorHAnsi" w:hAnsiTheme="minorHAnsi"/>
          <w:bCs/>
          <w:sz w:val="22"/>
        </w:rPr>
        <w:t>Actioned in Procurement by</w:t>
      </w:r>
      <w:bookmarkEnd w:id="0"/>
    </w:p>
    <w:sectPr w:rsidR="001E0289" w:rsidRPr="00AA1536" w:rsidSect="006D23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899" w:h="16838"/>
      <w:pgMar w:top="1157" w:right="1134" w:bottom="1440" w:left="1134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1CED8" w14:textId="77777777" w:rsidR="00BB32E8" w:rsidRDefault="00BB32E8">
      <w:r>
        <w:separator/>
      </w:r>
    </w:p>
  </w:endnote>
  <w:endnote w:type="continuationSeparator" w:id="0">
    <w:p w14:paraId="09F770AB" w14:textId="77777777" w:rsidR="00BB32E8" w:rsidRDefault="00BB3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619EE" w14:textId="77777777" w:rsidR="00AA1536" w:rsidRDefault="00AA1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FB0D" w14:textId="58F77FB4" w:rsidR="001C430B" w:rsidRDefault="00AA1536" w:rsidP="006D238E">
    <w:pPr>
      <w:pStyle w:val="Footer"/>
      <w:ind w:left="-1134" w:right="-1766"/>
    </w:pPr>
    <w:r>
      <w:rPr>
        <w:noProof/>
      </w:rPr>
      <mc:AlternateContent>
        <mc:Choice Requires="wps">
          <w:drawing>
            <wp:anchor distT="0" distB="0" distL="114300" distR="114300" simplePos="1" relativeHeight="251659264" behindDoc="0" locked="0" layoutInCell="0" allowOverlap="1" wp14:anchorId="29EAF302" wp14:editId="3478EC47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55865" cy="273050"/>
              <wp:effectExtent l="0" t="0" r="0" b="12700"/>
              <wp:wrapNone/>
              <wp:docPr id="3" name="MSIPCM2cbf4d3e98046080283279cc" descr="{&quot;HashCode&quot;:-1759358412,&quot;Height&quot;:841.0,&quot;Width&quot;:594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586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214E500" w14:textId="706E0270" w:rsidR="00AA1536" w:rsidRPr="00AA1536" w:rsidRDefault="00AA1536" w:rsidP="00AA153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A153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(Third Parties)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AF302" id="_x0000_t202" coordsize="21600,21600" o:spt="202" path="m,l,21600r21600,l21600,xe">
              <v:stroke joinstyle="miter"/>
              <v:path gradientshapeok="t" o:connecttype="rect"/>
            </v:shapetype>
            <v:shape id="MSIPCM2cbf4d3e98046080283279cc" o:spid="_x0000_s1026" type="#_x0000_t202" alt="{&quot;HashCode&quot;:-1759358412,&quot;Height&quot;:841.0,&quot;Width&quot;:594.0,&quot;Placement&quot;:&quot;Footer&quot;,&quot;Index&quot;:&quot;Primary&quot;,&quot;Section&quot;:1,&quot;Top&quot;:0.0,&quot;Left&quot;:0.0}" style="position:absolute;left:0;text-align:left;margin-left:0;margin-top:805.35pt;width:594.9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" o:allowincell="f" filled="f" stroked="f" strokeweight=".5pt">
              <v:textbox inset=",0,,0">
                <w:txbxContent>
                  <w:p w14:paraId="3214E500" w14:textId="706E0270" w:rsidR="00AA1536" w:rsidRPr="00AA1536" w:rsidRDefault="00AA1536" w:rsidP="00AA153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A1536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(Third Parties)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0289">
      <w:rPr>
        <w:noProof/>
      </w:rPr>
      <w:drawing>
        <wp:inline distT="0" distB="0" distL="0" distR="0" wp14:anchorId="3B917DA8" wp14:editId="578E69CD">
          <wp:extent cx="7546206" cy="1255220"/>
          <wp:effectExtent l="0" t="0" r="0" b="2540"/>
          <wp:docPr id="4" name="Picture 4" descr="Graphical user interface, text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, applicati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17376" cy="1267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40EA" w14:textId="7BE49378" w:rsidR="001C430B" w:rsidRDefault="00AA1536" w:rsidP="006D238E">
    <w:pPr>
      <w:pStyle w:val="Footer"/>
      <w:ind w:left="-113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AFA601A" wp14:editId="58B9E5E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55865" cy="273050"/>
              <wp:effectExtent l="0" t="0" r="0" b="12700"/>
              <wp:wrapNone/>
              <wp:docPr id="5" name="MSIPCM47df45d195952be8b2cd44a2" descr="{&quot;HashCode&quot;:-1759358412,&quot;Height&quot;:841.0,&quot;Width&quot;:594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586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EFAC2E" w14:textId="7E8250B2" w:rsidR="00AA1536" w:rsidRPr="00AA1536" w:rsidRDefault="00AA1536" w:rsidP="00AA153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A153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(Third Parties)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A601A" id="_x0000_t202" coordsize="21600,21600" o:spt="202" path="m,l,21600r21600,l21600,xe">
              <v:stroke joinstyle="miter"/>
              <v:path gradientshapeok="t" o:connecttype="rect"/>
            </v:shapetype>
            <v:shape id="MSIPCM47df45d195952be8b2cd44a2" o:spid="_x0000_s1027" type="#_x0000_t202" alt="{&quot;HashCode&quot;:-1759358412,&quot;Height&quot;:841.0,&quot;Width&quot;:594.0,&quot;Placement&quot;:&quot;Footer&quot;,&quot;Index&quot;:&quot;FirstPage&quot;,&quot;Section&quot;:1,&quot;Top&quot;:0.0,&quot;Left&quot;:0.0}" style="position:absolute;left:0;text-align:left;margin-left:0;margin-top:805.35pt;width:594.95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" o:allowincell="f" filled="f" stroked="f" strokeweight=".5pt">
              <v:textbox inset=",0,,0">
                <w:txbxContent>
                  <w:p w14:paraId="1FEFAC2E" w14:textId="7E8250B2" w:rsidR="00AA1536" w:rsidRPr="00AA1536" w:rsidRDefault="00AA1536" w:rsidP="00AA153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A1536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(Third Parties)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0289">
      <w:rPr>
        <w:noProof/>
      </w:rPr>
      <w:drawing>
        <wp:inline distT="0" distB="0" distL="0" distR="0" wp14:anchorId="71034287" wp14:editId="251C37DF">
          <wp:extent cx="7539355" cy="1254080"/>
          <wp:effectExtent l="0" t="0" r="0" b="3810"/>
          <wp:docPr id="2" name="Picture 2" descr="Graphical user interface, text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Graphical user interface, text, applicati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10828" cy="1265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39EBB" w14:textId="77777777" w:rsidR="00BB32E8" w:rsidRDefault="00BB32E8">
      <w:r>
        <w:separator/>
      </w:r>
    </w:p>
  </w:footnote>
  <w:footnote w:type="continuationSeparator" w:id="0">
    <w:p w14:paraId="255407C4" w14:textId="77777777" w:rsidR="00BB32E8" w:rsidRDefault="00BB3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BBD7" w14:textId="77777777" w:rsidR="00AA1536" w:rsidRDefault="00AA1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BEBA" w14:textId="77777777" w:rsidR="001C430B" w:rsidRDefault="001C430B" w:rsidP="001C430B">
    <w:pPr>
      <w:pStyle w:val="Header"/>
      <w:tabs>
        <w:tab w:val="clear" w:pos="4320"/>
        <w:tab w:val="clear" w:pos="8640"/>
        <w:tab w:val="left" w:pos="3120"/>
      </w:tabs>
      <w:ind w:left="-1800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22C44" w14:textId="77777777" w:rsidR="001C430B" w:rsidRDefault="001E0289" w:rsidP="006D238E">
    <w:pPr>
      <w:pStyle w:val="Header"/>
      <w:ind w:left="-613" w:hanging="521"/>
    </w:pPr>
    <w:r>
      <w:rPr>
        <w:noProof/>
      </w:rPr>
      <w:drawing>
        <wp:inline distT="0" distB="0" distL="0" distR="0" wp14:anchorId="0D7DBA2A" wp14:editId="2B5B84D2">
          <wp:extent cx="7539355" cy="2318718"/>
          <wp:effectExtent l="0" t="0" r="4445" b="5715"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7524" cy="2327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D8"/>
    <w:rsid w:val="000057E7"/>
    <w:rsid w:val="00026BD6"/>
    <w:rsid w:val="000339F6"/>
    <w:rsid w:val="000826DD"/>
    <w:rsid w:val="00097398"/>
    <w:rsid w:val="00097D6C"/>
    <w:rsid w:val="000A656D"/>
    <w:rsid w:val="000C5711"/>
    <w:rsid w:val="000D278E"/>
    <w:rsid w:val="00103E52"/>
    <w:rsid w:val="001241D8"/>
    <w:rsid w:val="00163E39"/>
    <w:rsid w:val="00176E34"/>
    <w:rsid w:val="00177B34"/>
    <w:rsid w:val="00194227"/>
    <w:rsid w:val="001A7428"/>
    <w:rsid w:val="001B26DC"/>
    <w:rsid w:val="001B6A46"/>
    <w:rsid w:val="001C3C2C"/>
    <w:rsid w:val="001C430B"/>
    <w:rsid w:val="001D1554"/>
    <w:rsid w:val="001E0289"/>
    <w:rsid w:val="001E6DDF"/>
    <w:rsid w:val="002114D3"/>
    <w:rsid w:val="0021454E"/>
    <w:rsid w:val="00220BF2"/>
    <w:rsid w:val="002906CA"/>
    <w:rsid w:val="002A1495"/>
    <w:rsid w:val="002B1487"/>
    <w:rsid w:val="002C6C3D"/>
    <w:rsid w:val="002E6A78"/>
    <w:rsid w:val="003030F7"/>
    <w:rsid w:val="00307E60"/>
    <w:rsid w:val="003118AE"/>
    <w:rsid w:val="00315370"/>
    <w:rsid w:val="00334248"/>
    <w:rsid w:val="00337B5D"/>
    <w:rsid w:val="00351DFF"/>
    <w:rsid w:val="00386D24"/>
    <w:rsid w:val="00390DDA"/>
    <w:rsid w:val="00392DF7"/>
    <w:rsid w:val="003F3EB4"/>
    <w:rsid w:val="004128D9"/>
    <w:rsid w:val="004330FA"/>
    <w:rsid w:val="004478D8"/>
    <w:rsid w:val="00466C8B"/>
    <w:rsid w:val="00471EAC"/>
    <w:rsid w:val="00486AC2"/>
    <w:rsid w:val="004870F9"/>
    <w:rsid w:val="004B4079"/>
    <w:rsid w:val="004B6D7B"/>
    <w:rsid w:val="004C1866"/>
    <w:rsid w:val="004D56D6"/>
    <w:rsid w:val="00535567"/>
    <w:rsid w:val="00552B5D"/>
    <w:rsid w:val="005637DC"/>
    <w:rsid w:val="0057591B"/>
    <w:rsid w:val="005869F9"/>
    <w:rsid w:val="005A1700"/>
    <w:rsid w:val="005D095C"/>
    <w:rsid w:val="005D6984"/>
    <w:rsid w:val="00616297"/>
    <w:rsid w:val="00637ECB"/>
    <w:rsid w:val="00691038"/>
    <w:rsid w:val="0069645B"/>
    <w:rsid w:val="006B2AAF"/>
    <w:rsid w:val="006B48E4"/>
    <w:rsid w:val="006D238E"/>
    <w:rsid w:val="006D4870"/>
    <w:rsid w:val="006E27AB"/>
    <w:rsid w:val="006E2C3B"/>
    <w:rsid w:val="00712530"/>
    <w:rsid w:val="00732478"/>
    <w:rsid w:val="0073365A"/>
    <w:rsid w:val="007604B0"/>
    <w:rsid w:val="007D6ED2"/>
    <w:rsid w:val="007F4C78"/>
    <w:rsid w:val="00801265"/>
    <w:rsid w:val="00814048"/>
    <w:rsid w:val="00855F14"/>
    <w:rsid w:val="00872B0C"/>
    <w:rsid w:val="008A201C"/>
    <w:rsid w:val="008B64D3"/>
    <w:rsid w:val="008E480A"/>
    <w:rsid w:val="008F6A6D"/>
    <w:rsid w:val="009133FE"/>
    <w:rsid w:val="00925AE6"/>
    <w:rsid w:val="0092756B"/>
    <w:rsid w:val="00942E59"/>
    <w:rsid w:val="0094396B"/>
    <w:rsid w:val="00945712"/>
    <w:rsid w:val="00962C18"/>
    <w:rsid w:val="00966C83"/>
    <w:rsid w:val="009716CE"/>
    <w:rsid w:val="009B6670"/>
    <w:rsid w:val="009B7FB2"/>
    <w:rsid w:val="009C0485"/>
    <w:rsid w:val="009D5815"/>
    <w:rsid w:val="009F2FEC"/>
    <w:rsid w:val="009F38DA"/>
    <w:rsid w:val="00A0057B"/>
    <w:rsid w:val="00A52575"/>
    <w:rsid w:val="00A52D40"/>
    <w:rsid w:val="00A546AC"/>
    <w:rsid w:val="00A57950"/>
    <w:rsid w:val="00A60B7B"/>
    <w:rsid w:val="00A82606"/>
    <w:rsid w:val="00A95237"/>
    <w:rsid w:val="00AA1536"/>
    <w:rsid w:val="00AA6241"/>
    <w:rsid w:val="00AB30A7"/>
    <w:rsid w:val="00AE3B47"/>
    <w:rsid w:val="00AF26FA"/>
    <w:rsid w:val="00B0558B"/>
    <w:rsid w:val="00B22869"/>
    <w:rsid w:val="00B26E8E"/>
    <w:rsid w:val="00B33A23"/>
    <w:rsid w:val="00B353B0"/>
    <w:rsid w:val="00B356F6"/>
    <w:rsid w:val="00B45E54"/>
    <w:rsid w:val="00B538D7"/>
    <w:rsid w:val="00B639A3"/>
    <w:rsid w:val="00B703CA"/>
    <w:rsid w:val="00B75448"/>
    <w:rsid w:val="00B87AFC"/>
    <w:rsid w:val="00B918E7"/>
    <w:rsid w:val="00BA55C0"/>
    <w:rsid w:val="00BB32E8"/>
    <w:rsid w:val="00BD343A"/>
    <w:rsid w:val="00BE3671"/>
    <w:rsid w:val="00C429BD"/>
    <w:rsid w:val="00C559A4"/>
    <w:rsid w:val="00C9166E"/>
    <w:rsid w:val="00CD03D2"/>
    <w:rsid w:val="00CF6058"/>
    <w:rsid w:val="00D03BB4"/>
    <w:rsid w:val="00D23F05"/>
    <w:rsid w:val="00D31E46"/>
    <w:rsid w:val="00D55D6F"/>
    <w:rsid w:val="00D6170D"/>
    <w:rsid w:val="00D73CFC"/>
    <w:rsid w:val="00D87D04"/>
    <w:rsid w:val="00D924E3"/>
    <w:rsid w:val="00DA4849"/>
    <w:rsid w:val="00DC396B"/>
    <w:rsid w:val="00DD1EAB"/>
    <w:rsid w:val="00DD3FD1"/>
    <w:rsid w:val="00DD4813"/>
    <w:rsid w:val="00E2005D"/>
    <w:rsid w:val="00E239F2"/>
    <w:rsid w:val="00E343C9"/>
    <w:rsid w:val="00E53372"/>
    <w:rsid w:val="00E7327F"/>
    <w:rsid w:val="00EB360F"/>
    <w:rsid w:val="00ED3FA3"/>
    <w:rsid w:val="00EF3318"/>
    <w:rsid w:val="00F03D54"/>
    <w:rsid w:val="00F11F55"/>
    <w:rsid w:val="00F433B5"/>
    <w:rsid w:val="00F509A6"/>
    <w:rsid w:val="00F64892"/>
    <w:rsid w:val="00F66292"/>
    <w:rsid w:val="00FA6A77"/>
    <w:rsid w:val="00FB4882"/>
    <w:rsid w:val="00FC7F14"/>
    <w:rsid w:val="00FD2410"/>
    <w:rsid w:val="00FD38C0"/>
    <w:rsid w:val="00FD59BA"/>
    <w:rsid w:val="00FF176F"/>
    <w:rsid w:val="00FF2A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4F11841"/>
  <w14:defaultImageDpi w14:val="300"/>
  <w15:docId w15:val="{702B7D14-6D61-43A6-A440-861111AE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26E8E"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qFormat/>
    <w:rsid w:val="00145C9B"/>
    <w:pPr>
      <w:keepNext/>
      <w:suppressAutoHyphens/>
      <w:spacing w:before="240" w:after="60"/>
      <w:outlineLvl w:val="0"/>
    </w:pPr>
    <w:rPr>
      <w:rFonts w:ascii="Arial" w:hAnsi="Arial" w:cs="Gill Sans MT"/>
      <w:b/>
      <w:kern w:val="32"/>
      <w:sz w:val="32"/>
      <w:szCs w:val="3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B5F21"/>
    <w:pPr>
      <w:suppressAutoHyphens/>
    </w:pPr>
    <w:rPr>
      <w:rFonts w:ascii="Lucida Grande" w:hAnsi="Lucida Grande" w:cs="Gill Sans MT"/>
      <w:sz w:val="18"/>
      <w:szCs w:val="18"/>
      <w:lang w:val="en-US" w:eastAsia="zh-CN"/>
    </w:rPr>
  </w:style>
  <w:style w:type="paragraph" w:styleId="Header">
    <w:name w:val="header"/>
    <w:basedOn w:val="Normal"/>
    <w:rsid w:val="00145C9B"/>
    <w:pPr>
      <w:tabs>
        <w:tab w:val="center" w:pos="4320"/>
        <w:tab w:val="right" w:pos="8640"/>
      </w:tabs>
      <w:suppressAutoHyphens/>
    </w:pPr>
    <w:rPr>
      <w:rFonts w:ascii="Gill Sans MT" w:hAnsi="Gill Sans MT" w:cs="Gill Sans MT"/>
      <w:sz w:val="20"/>
      <w:szCs w:val="20"/>
      <w:lang w:val="en-US" w:eastAsia="zh-CN"/>
    </w:rPr>
  </w:style>
  <w:style w:type="paragraph" w:styleId="Footer">
    <w:name w:val="footer"/>
    <w:basedOn w:val="Normal"/>
    <w:semiHidden/>
    <w:rsid w:val="00145C9B"/>
    <w:pPr>
      <w:tabs>
        <w:tab w:val="center" w:pos="4320"/>
        <w:tab w:val="right" w:pos="8640"/>
      </w:tabs>
      <w:suppressAutoHyphens/>
    </w:pPr>
    <w:rPr>
      <w:rFonts w:ascii="Gill Sans MT" w:hAnsi="Gill Sans MT" w:cs="Gill Sans MT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ng684\OneDrive%20-%20Liquid%20Telecom\Documents\LIT%20Zambia%20Letterhead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LIT Zambia Letterhead - Copy</Template>
  <TotalTime>10</TotalTime>
  <Pages>1</Pages>
  <Words>97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Petrol Advertising</Company>
  <LinksUpToDate>false</LinksUpToDate>
  <CharactersWithSpaces>955</CharactersWithSpaces>
  <SharedDoc>false</SharedDoc>
  <HLinks>
    <vt:vector size="18" baseType="variant">
      <vt:variant>
        <vt:i4>6684751</vt:i4>
      </vt:variant>
      <vt:variant>
        <vt:i4>2064</vt:i4>
      </vt:variant>
      <vt:variant>
        <vt:i4>1027</vt:i4>
      </vt:variant>
      <vt:variant>
        <vt:i4>1</vt:i4>
      </vt:variant>
      <vt:variant>
        <vt:lpwstr>LTUK Bottom</vt:lpwstr>
      </vt:variant>
      <vt:variant>
        <vt:lpwstr/>
      </vt:variant>
      <vt:variant>
        <vt:i4>1769558</vt:i4>
      </vt:variant>
      <vt:variant>
        <vt:i4>2067</vt:i4>
      </vt:variant>
      <vt:variant>
        <vt:i4>1025</vt:i4>
      </vt:variant>
      <vt:variant>
        <vt:i4>1</vt:i4>
      </vt:variant>
      <vt:variant>
        <vt:lpwstr>LTUK Top</vt:lpwstr>
      </vt:variant>
      <vt:variant>
        <vt:lpwstr/>
      </vt:variant>
      <vt:variant>
        <vt:i4>6684751</vt:i4>
      </vt:variant>
      <vt:variant>
        <vt:i4>2070</vt:i4>
      </vt:variant>
      <vt:variant>
        <vt:i4>1026</vt:i4>
      </vt:variant>
      <vt:variant>
        <vt:i4>1</vt:i4>
      </vt:variant>
      <vt:variant>
        <vt:lpwstr>LTUK Bottom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Lungu</dc:creator>
  <cp:keywords/>
  <dc:description/>
  <cp:lastModifiedBy>Edward Bukolo</cp:lastModifiedBy>
  <cp:revision>14</cp:revision>
  <cp:lastPrinted>2021-08-25T12:21:00Z</cp:lastPrinted>
  <dcterms:created xsi:type="dcterms:W3CDTF">2022-06-23T09:50:00Z</dcterms:created>
  <dcterms:modified xsi:type="dcterms:W3CDTF">2024-01-12T07:52:00Z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60609b-2ccf-4677-b8f6-69082d947f6d_Enabled">
    <vt:lpwstr>true</vt:lpwstr>
  </property>
  <property fmtid="{D5CDD505-2E9C-101B-9397-08002B2CF9AE}" pid="3" name="MSIP_Label_db60609b-2ccf-4677-b8f6-69082d947f6d_SetDate">
    <vt:lpwstr>2022-12-08T07:56:01Z</vt:lpwstr>
  </property>
  <property fmtid="{D5CDD505-2E9C-101B-9397-08002B2CF9AE}" pid="4" name="MSIP_Label_db60609b-2ccf-4677-b8f6-69082d947f6d_Method">
    <vt:lpwstr>Privileged</vt:lpwstr>
  </property>
  <property fmtid="{D5CDD505-2E9C-101B-9397-08002B2CF9AE}" pid="5" name="MSIP_Label_db60609b-2ccf-4677-b8f6-69082d947f6d_Name">
    <vt:lpwstr>Internal (Third Parties)</vt:lpwstr>
  </property>
  <property fmtid="{D5CDD505-2E9C-101B-9397-08002B2CF9AE}" pid="6" name="MSIP_Label_db60609b-2ccf-4677-b8f6-69082d947f6d_SiteId">
    <vt:lpwstr>68792612-0f0e-46cb-b16a-fcb82fd80cb1</vt:lpwstr>
  </property>
  <property fmtid="{D5CDD505-2E9C-101B-9397-08002B2CF9AE}" pid="7" name="MSIP_Label_db60609b-2ccf-4677-b8f6-69082d947f6d_ActionId">
    <vt:lpwstr>fea7de24-b9c1-465f-986c-44c40ecf6c65</vt:lpwstr>
  </property>
  <property fmtid="{D5CDD505-2E9C-101B-9397-08002B2CF9AE}" pid="8" name="MSIP_Label_db60609b-2ccf-4677-b8f6-69082d947f6d_ContentBits">
    <vt:lpwstr>2</vt:lpwstr>
  </property>
</Properties>
</file>